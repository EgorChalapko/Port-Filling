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B9075C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  <w:sz w:val="22"/>
                <w:szCs w:val="22"/>
                <w:lang w:eastAsia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-354043</wp:posOffset>
                  </wp:positionH>
                  <wp:positionV relativeFrom="paragraph">
                    <wp:posOffset>-61595</wp:posOffset>
                  </wp:positionV>
                  <wp:extent cx="1971675" cy="1971675"/>
                  <wp:effectExtent l="0" t="0" r="9525" b="9525"/>
                  <wp:wrapNone/>
                  <wp:docPr id="2" name="Рисунок 2" descr="C:\Users\Admin\Downloads\imgonline-com-ua-Shape-MYY8KZvYiEWPYK4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gonline-com-ua-Shape-MYY8KZvYiEWPYK4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B22425" w:rsidRDefault="00B9075C" w:rsidP="00B9075C">
            <w:pPr>
              <w:pStyle w:val="af"/>
            </w:pPr>
            <w:r>
              <w:t>Егор</w:t>
            </w:r>
            <w:r w:rsidR="003D1B71" w:rsidRPr="00B22425">
              <w:rPr>
                <w:lang w:bidi="ru-RU"/>
              </w:rPr>
              <w:br/>
            </w:r>
            <w:proofErr w:type="spellStart"/>
            <w:r>
              <w:t>Чалапко</w:t>
            </w:r>
            <w:proofErr w:type="spellEnd"/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230715C0B471404F8EDF35DDA6D8DE8F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Опыт работы</w:t>
                </w:r>
              </w:p>
            </w:sdtContent>
          </w:sdt>
          <w:p w:rsidR="003D1B71" w:rsidRPr="00B22425" w:rsidRDefault="004E66F2" w:rsidP="00B22425">
            <w:pPr>
              <w:pStyle w:val="af2"/>
              <w:spacing w:line="216" w:lineRule="auto"/>
            </w:pPr>
            <w:r>
              <w:t>2018</w:t>
            </w:r>
          </w:p>
          <w:p w:rsidR="003D1B71" w:rsidRPr="004E66F2" w:rsidRDefault="00B9075C" w:rsidP="00B22425">
            <w:pPr>
              <w:pStyle w:val="af8"/>
              <w:spacing w:line="216" w:lineRule="auto"/>
            </w:pPr>
            <w:r>
              <w:t>Волонтёр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>
              <w:t>Переводчик, консультант, организатор мероприятий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 w:rsidR="004E66F2">
              <w:rPr>
                <w:rStyle w:val="af3"/>
                <w:rFonts w:eastAsia="Calibri"/>
                <w:lang w:bidi="ru-RU"/>
              </w:rPr>
              <w:t>«</w:t>
            </w:r>
            <w:r>
              <w:rPr>
                <w:lang w:val="en-US"/>
              </w:rPr>
              <w:t>FIFA</w:t>
            </w:r>
            <w:r w:rsidR="004E66F2">
              <w:t>»</w:t>
            </w:r>
          </w:p>
          <w:p w:rsidR="003D1B71" w:rsidRPr="00B22425" w:rsidRDefault="00922289" w:rsidP="00B22425">
            <w:pPr>
              <w:pStyle w:val="af2"/>
              <w:spacing w:line="216" w:lineRule="auto"/>
            </w:pPr>
            <w:r>
              <w:t>2016</w:t>
            </w:r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r>
              <w:rPr>
                <w:rFonts w:eastAsia="Calibri"/>
                <w:lang w:bidi="ru-RU"/>
              </w:rPr>
              <w:t>2017</w:t>
            </w:r>
          </w:p>
          <w:p w:rsidR="003D1B71" w:rsidRPr="00B22425" w:rsidRDefault="00922289" w:rsidP="00B22425">
            <w:pPr>
              <w:pStyle w:val="af8"/>
              <w:spacing w:line="216" w:lineRule="auto"/>
            </w:pPr>
            <w:r>
              <w:t>Стажёр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proofErr w:type="spellStart"/>
            <w:r>
              <w:t>Тестировщик</w:t>
            </w:r>
            <w:proofErr w:type="spellEnd"/>
            <w:r>
              <w:t>, организатор мероприятий, массовка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 w:rsidR="004E66F2">
              <w:rPr>
                <w:rStyle w:val="af3"/>
                <w:rFonts w:eastAsia="Calibri"/>
                <w:lang w:bidi="ru-RU"/>
              </w:rPr>
              <w:t>«</w:t>
            </w:r>
            <w:proofErr w:type="spellStart"/>
            <w:r>
              <w:t>Кидрум</w:t>
            </w:r>
            <w:proofErr w:type="spellEnd"/>
            <w:r w:rsidR="004E66F2">
              <w:t>»</w:t>
            </w:r>
          </w:p>
          <w:p w:rsidR="003D1B71" w:rsidRPr="00B22425" w:rsidRDefault="00922289" w:rsidP="00B22425">
            <w:pPr>
              <w:pStyle w:val="af2"/>
              <w:spacing w:line="216" w:lineRule="auto"/>
            </w:pPr>
            <w:r>
              <w:t>2017</w:t>
            </w:r>
            <w:r w:rsidR="003D1B71" w:rsidRPr="00B22425">
              <w:rPr>
                <w:rFonts w:eastAsia="Calibri"/>
                <w:lang w:bidi="ru-RU"/>
              </w:rPr>
              <w:t xml:space="preserve"> — </w:t>
            </w:r>
            <w:r>
              <w:t>2019</w:t>
            </w:r>
          </w:p>
          <w:p w:rsidR="003D1B71" w:rsidRDefault="00922289" w:rsidP="00B22425">
            <w:pPr>
              <w:pStyle w:val="af8"/>
              <w:spacing w:line="216" w:lineRule="auto"/>
            </w:pPr>
            <w:r>
              <w:t>Стажёр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>
              <w:t>Работа с видео- и аудиоаппаратурой</w:t>
            </w:r>
            <w:r w:rsidR="003D1B71"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>
              <w:t>Группа «</w:t>
            </w:r>
            <w:proofErr w:type="spellStart"/>
            <w:r>
              <w:t>Карунос</w:t>
            </w:r>
            <w:proofErr w:type="spellEnd"/>
            <w:r>
              <w:t>»</w:t>
            </w:r>
          </w:p>
          <w:p w:rsidR="00922289" w:rsidRPr="00B22425" w:rsidRDefault="00922289" w:rsidP="00922289">
            <w:pPr>
              <w:pStyle w:val="af2"/>
              <w:spacing w:line="216" w:lineRule="auto"/>
            </w:pPr>
            <w:r>
              <w:t>2015</w:t>
            </w:r>
          </w:p>
          <w:p w:rsidR="00922289" w:rsidRPr="00B22425" w:rsidRDefault="00922289" w:rsidP="00922289">
            <w:pPr>
              <w:pStyle w:val="af8"/>
              <w:spacing w:line="216" w:lineRule="auto"/>
            </w:pPr>
            <w:r>
              <w:t>Массовка</w:t>
            </w:r>
            <w:r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>
              <w:t>Массовка на телепередаче</w:t>
            </w:r>
            <w:r w:rsidRPr="00B22425">
              <w:rPr>
                <w:rStyle w:val="af3"/>
                <w:rFonts w:eastAsia="Calibri"/>
                <w:lang w:bidi="ru-RU"/>
              </w:rPr>
              <w:t xml:space="preserve"> • </w:t>
            </w:r>
            <w:r>
              <w:t>Телеканал «</w:t>
            </w:r>
            <w:proofErr w:type="spellStart"/>
            <w:r>
              <w:t>Теледом</w:t>
            </w:r>
            <w:proofErr w:type="spellEnd"/>
            <w:r>
              <w:t>»</w:t>
            </w:r>
          </w:p>
          <w:p w:rsidR="003D1B71" w:rsidRDefault="004E66F2" w:rsidP="00B22425">
            <w:pPr>
              <w:spacing w:line="216" w:lineRule="auto"/>
            </w:pPr>
            <w:r>
              <w:t xml:space="preserve">Основными моими обязанностями были либо помощь организаторам мероприятий, либо участие в мероприятии с последующим анализом. </w:t>
            </w:r>
          </w:p>
          <w:p w:rsidR="004E66F2" w:rsidRPr="00B22425" w:rsidRDefault="004E66F2" w:rsidP="00B22425">
            <w:pPr>
              <w:spacing w:line="216" w:lineRule="auto"/>
            </w:pPr>
            <w:r>
              <w:t>Работа волонтёром также требовала помощи в общении с иностранцами и работы с переводом.</w:t>
            </w:r>
          </w:p>
          <w:sdt>
            <w:sdtPr>
              <w:id w:val="-1554227259"/>
              <w:placeholder>
                <w:docPart w:val="69F51CB1BEB84463A47F4FDEF5DADEF7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Образование</w:t>
                </w:r>
              </w:p>
            </w:sdtContent>
          </w:sdt>
          <w:p w:rsidR="003D1B71" w:rsidRPr="00B22425" w:rsidRDefault="00A63D46" w:rsidP="00B22425">
            <w:pPr>
              <w:pStyle w:val="af9"/>
              <w:spacing w:line="216" w:lineRule="auto"/>
            </w:pPr>
            <w:r>
              <w:t>ГБОУ СОШ №309</w:t>
            </w:r>
            <w:r w:rsidR="003D1B71" w:rsidRPr="00B22425">
              <w:rPr>
                <w:lang w:bidi="ru-RU"/>
              </w:rPr>
              <w:t xml:space="preserve">, </w:t>
            </w:r>
            <w:r>
              <w:t>г. Санкт-Петербург</w:t>
            </w:r>
          </w:p>
          <w:p w:rsidR="003D1B71" w:rsidRDefault="00A63D46" w:rsidP="00B22425">
            <w:pPr>
              <w:pStyle w:val="a0"/>
              <w:spacing w:line="216" w:lineRule="auto"/>
            </w:pPr>
            <w:r>
              <w:t xml:space="preserve">Среднее общее образование, баллы за ОГЭ </w:t>
            </w:r>
            <w:proofErr w:type="gramStart"/>
            <w:r>
              <w:t>Физика :</w:t>
            </w:r>
            <w:proofErr w:type="gramEnd"/>
            <w:r>
              <w:t xml:space="preserve"> 4; Информатика : 5; Русский Язык : 5; Математика : 5; баллы за ЕГЭ </w:t>
            </w:r>
            <w:r w:rsidR="005D0AEF">
              <w:t>Физика : 56; Математика (Профиль) : 70; Информатика : 89; Русский Язык : 91.</w:t>
            </w:r>
          </w:p>
          <w:p w:rsidR="005D0AEF" w:rsidRDefault="009222BB" w:rsidP="005D0AEF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b/>
              </w:rPr>
            </w:pPr>
            <w:r>
              <w:rPr>
                <w:b/>
              </w:rPr>
              <w:t>РГПУ</w:t>
            </w:r>
            <w:bookmarkStart w:id="0" w:name="_GoBack"/>
            <w:bookmarkEnd w:id="0"/>
            <w:r w:rsidR="005D0AEF" w:rsidRPr="005D0AEF">
              <w:rPr>
                <w:b/>
              </w:rPr>
              <w:t xml:space="preserve"> им. А. И. Герцена, г. Санкт-Петербург</w:t>
            </w:r>
          </w:p>
          <w:p w:rsidR="005D0AEF" w:rsidRDefault="005D0AEF" w:rsidP="00584E93">
            <w:pPr>
              <w:pStyle w:val="a0"/>
            </w:pPr>
            <w:r>
              <w:t xml:space="preserve">На момент написания резюме, нахожусь на 3 курсе Института Информационных технологий и Технологического Образования, Информатики и вычислительной техники, направлении «Технологии разработки программного обеспечения». На данный момент все практики были закрыты на «отлично», все сессии были закрыты на «Отлично» и «Хорошо», было </w:t>
            </w:r>
            <w:r w:rsidR="00C71914">
              <w:t>сдано 2 курсовые работы</w:t>
            </w:r>
            <w:r w:rsidR="00584E93">
              <w:t xml:space="preserve"> «Моделирование колебаний пружинного маятника» и </w:t>
            </w:r>
            <w:r w:rsidR="00584E93" w:rsidRPr="00584E93">
              <w:t>«Использование</w:t>
            </w:r>
            <w:r w:rsidR="00584E93">
              <w:t xml:space="preserve"> </w:t>
            </w:r>
            <w:r w:rsidR="00584E93" w:rsidRPr="00584E93">
              <w:t>симплекс-метода при решении задач линейного</w:t>
            </w:r>
            <w:r w:rsidR="00584E93">
              <w:t xml:space="preserve"> </w:t>
            </w:r>
            <w:r w:rsidR="00584E93" w:rsidRPr="00584E93">
              <w:t>программирования»</w:t>
            </w:r>
            <w:r w:rsidR="00584E93">
              <w:t>. Обе работы сданы на отлично.</w:t>
            </w:r>
          </w:p>
          <w:p w:rsidR="00584E93" w:rsidRDefault="00584E93" w:rsidP="00584E93">
            <w:pPr>
              <w:pStyle w:val="a0"/>
              <w:numPr>
                <w:ilvl w:val="0"/>
                <w:numId w:val="0"/>
              </w:numPr>
              <w:ind w:left="360"/>
            </w:pPr>
          </w:p>
          <w:p w:rsidR="00584E93" w:rsidRDefault="00584E93" w:rsidP="00584E93">
            <w:pPr>
              <w:pStyle w:val="a0"/>
              <w:numPr>
                <w:ilvl w:val="0"/>
                <w:numId w:val="0"/>
              </w:numPr>
              <w:ind w:left="360"/>
            </w:pPr>
          </w:p>
          <w:p w:rsidR="005D0AEF" w:rsidRPr="005D0AEF" w:rsidRDefault="005D0AEF" w:rsidP="005D0AEF">
            <w:pPr>
              <w:pStyle w:val="a0"/>
              <w:numPr>
                <w:ilvl w:val="0"/>
                <w:numId w:val="0"/>
              </w:numPr>
              <w:spacing w:line="216" w:lineRule="auto"/>
              <w:rPr>
                <w:b/>
              </w:rPr>
            </w:pPr>
          </w:p>
          <w:sdt>
            <w:sdtPr>
              <w:id w:val="-1730222568"/>
              <w:placeholder>
                <w:docPart w:val="1C757F944FF4492697817E225FB0EA1A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Коммуникабельность</w:t>
                </w:r>
              </w:p>
            </w:sdtContent>
          </w:sdt>
          <w:p w:rsidR="003D1B71" w:rsidRPr="00B22425" w:rsidRDefault="002F47AD" w:rsidP="00B22425">
            <w:pPr>
              <w:spacing w:line="216" w:lineRule="auto"/>
            </w:pPr>
            <w:r>
              <w:t>Работа в команде может даваться с трудом, мой личный опыт показывает, что зачастую работа в группе приводит к тому, что кто-то начинает забывать о своих обязанностях, или относится к проекту не серьёзно. Так, или иначе, если лидер или же команда дают мне задачу, я выполняю её в срок.</w:t>
            </w:r>
            <w:r>
              <w:br/>
              <w:t xml:space="preserve">Могут возникнуть проблемы в общении с новыми людьми, или же с вышестоящими, но они не серьёзны.  </w:t>
            </w:r>
          </w:p>
          <w:sdt>
            <w:sdtPr>
              <w:id w:val="-278101685"/>
              <w:placeholder>
                <w:docPart w:val="D063FE5A9DE04E2C9F1DB2A8D58CE0B7"/>
              </w:placeholder>
              <w:temporary/>
              <w:showingPlcHdr/>
              <w15:appearance w15:val="hidden"/>
            </w:sdtPr>
            <w:sdtEndPr/>
            <w:sdtContent>
              <w:p w:rsidR="003D1B71" w:rsidRPr="00783C05" w:rsidRDefault="003D1B71" w:rsidP="00783C05">
                <w:pPr>
                  <w:pStyle w:val="21"/>
                </w:pPr>
                <w:r w:rsidRPr="00783C05">
                  <w:t>Лидерство</w:t>
                </w:r>
              </w:p>
            </w:sdtContent>
          </w:sdt>
          <w:p w:rsidR="003D1B71" w:rsidRPr="00B22425" w:rsidRDefault="002F47AD" w:rsidP="00B22425">
            <w:pPr>
              <w:spacing w:line="216" w:lineRule="auto"/>
            </w:pPr>
            <w:r>
              <w:t xml:space="preserve">Не могу назвать себя лидером, но </w:t>
            </w:r>
            <w:r w:rsidR="00D465E6">
              <w:t>если группе понадобится представитель, я сделаю всё, что в моих силах.</w:t>
            </w:r>
          </w:p>
          <w:p w:rsidR="003D1B71" w:rsidRPr="00B22425" w:rsidRDefault="003D1B71" w:rsidP="002F47AD">
            <w:pPr>
              <w:pStyle w:val="21"/>
              <w:rPr>
                <w:szCs w:val="24"/>
              </w:rPr>
            </w:pPr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93C83A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B9075C" w:rsidP="00380FD1">
            <w:pPr>
              <w:pStyle w:val="af1"/>
            </w:pPr>
            <w:r>
              <w:t>ул. Константина-</w:t>
            </w:r>
            <w:proofErr w:type="spellStart"/>
            <w:r>
              <w:t>Заслонова</w:t>
            </w:r>
            <w:proofErr w:type="spellEnd"/>
            <w:r w:rsidR="009222BB">
              <w:t>, д. 28-30, кв. 26</w:t>
            </w:r>
          </w:p>
          <w:p w:rsidR="003D1B71" w:rsidRPr="00B22425" w:rsidRDefault="00B9075C" w:rsidP="00B9075C">
            <w:pPr>
              <w:pStyle w:val="af1"/>
            </w:pPr>
            <w:r>
              <w:t xml:space="preserve">г. Санкт-Петербург, Центральный р-н, </w:t>
            </w:r>
            <w:r w:rsidRPr="00B9075C">
              <w:t>191055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5D42B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B9075C" w:rsidP="00B9075C">
            <w:pPr>
              <w:pStyle w:val="af1"/>
            </w:pPr>
            <w:r>
              <w:t>8-921-412-41-21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7C634A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9075C" w:rsidRDefault="00B9075C" w:rsidP="00B9075C">
            <w:pPr>
              <w:pStyle w:val="af1"/>
              <w:rPr>
                <w:lang w:val="en-US"/>
              </w:rPr>
            </w:pPr>
            <w:r w:rsidRPr="00B9075C">
              <w:rPr>
                <w:sz w:val="18"/>
                <w:lang w:val="en-US"/>
              </w:rPr>
              <w:t>egorchalapko@gmail.com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B22425" w:rsidRDefault="003D1B71" w:rsidP="00B9075C">
            <w:pPr>
              <w:pStyle w:val="af1"/>
            </w:pPr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17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349E" w:rsidRDefault="00D8349E" w:rsidP="00590471">
      <w:r>
        <w:separator/>
      </w:r>
    </w:p>
  </w:endnote>
  <w:endnote w:type="continuationSeparator" w:id="0">
    <w:p w:rsidR="00D8349E" w:rsidRDefault="00D8349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349E" w:rsidRDefault="00D8349E" w:rsidP="00590471">
      <w:r>
        <w:separator/>
      </w:r>
    </w:p>
  </w:footnote>
  <w:footnote w:type="continuationSeparator" w:id="0">
    <w:p w:rsidR="00D8349E" w:rsidRDefault="00D8349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AD2F7D"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01CC1D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75C"/>
    <w:rsid w:val="00060042"/>
    <w:rsid w:val="0008685D"/>
    <w:rsid w:val="00090860"/>
    <w:rsid w:val="00112FD7"/>
    <w:rsid w:val="00150ABD"/>
    <w:rsid w:val="001946FC"/>
    <w:rsid w:val="001C7B1E"/>
    <w:rsid w:val="00222466"/>
    <w:rsid w:val="00247254"/>
    <w:rsid w:val="0024753C"/>
    <w:rsid w:val="00276026"/>
    <w:rsid w:val="002B4549"/>
    <w:rsid w:val="002F47AD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43938"/>
    <w:rsid w:val="004E158A"/>
    <w:rsid w:val="004E66F2"/>
    <w:rsid w:val="00565C77"/>
    <w:rsid w:val="0056708E"/>
    <w:rsid w:val="005801E5"/>
    <w:rsid w:val="00584E93"/>
    <w:rsid w:val="00590471"/>
    <w:rsid w:val="005D01FA"/>
    <w:rsid w:val="005D0AEF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22289"/>
    <w:rsid w:val="009222BB"/>
    <w:rsid w:val="009475DC"/>
    <w:rsid w:val="00967B93"/>
    <w:rsid w:val="009D090F"/>
    <w:rsid w:val="00A31464"/>
    <w:rsid w:val="00A31B16"/>
    <w:rsid w:val="00A33613"/>
    <w:rsid w:val="00A47A8D"/>
    <w:rsid w:val="00A63D46"/>
    <w:rsid w:val="00AC6C7E"/>
    <w:rsid w:val="00B22425"/>
    <w:rsid w:val="00B4158A"/>
    <w:rsid w:val="00B6466C"/>
    <w:rsid w:val="00B9075C"/>
    <w:rsid w:val="00BB1B5D"/>
    <w:rsid w:val="00BC22C7"/>
    <w:rsid w:val="00BD195A"/>
    <w:rsid w:val="00C07240"/>
    <w:rsid w:val="00C14078"/>
    <w:rsid w:val="00C71914"/>
    <w:rsid w:val="00CE1E3D"/>
    <w:rsid w:val="00D053FA"/>
    <w:rsid w:val="00D465E6"/>
    <w:rsid w:val="00D8349E"/>
    <w:rsid w:val="00DC3F0A"/>
    <w:rsid w:val="00E26AE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7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b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c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2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&#1064;&#1072;&#1073;&#1083;&#1086;&#1085;&#1099;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30715C0B471404F8EDF35DDA6D8DE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38770B-2DDA-442E-850E-570D3C1F69B0}"/>
      </w:docPartPr>
      <w:docPartBody>
        <w:p w:rsidR="00A96DEF" w:rsidRDefault="00D55471">
          <w:pPr>
            <w:pStyle w:val="230715C0B471404F8EDF35DDA6D8DE8F"/>
          </w:pPr>
          <w:r w:rsidRPr="00783C05">
            <w:t>Опыт работы</w:t>
          </w:r>
        </w:p>
      </w:docPartBody>
    </w:docPart>
    <w:docPart>
      <w:docPartPr>
        <w:name w:val="69F51CB1BEB84463A47F4FDEF5DADE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E58795-F344-44AA-8700-BA2DDCFF980D}"/>
      </w:docPartPr>
      <w:docPartBody>
        <w:p w:rsidR="00A96DEF" w:rsidRDefault="00D55471">
          <w:pPr>
            <w:pStyle w:val="69F51CB1BEB84463A47F4FDEF5DADEF7"/>
          </w:pPr>
          <w:r w:rsidRPr="00783C05">
            <w:t>Образование</w:t>
          </w:r>
        </w:p>
      </w:docPartBody>
    </w:docPart>
    <w:docPart>
      <w:docPartPr>
        <w:name w:val="1C757F944FF4492697817E225FB0EA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C7BDDBB-CBCE-4700-830E-086E43023349}"/>
      </w:docPartPr>
      <w:docPartBody>
        <w:p w:rsidR="00A96DEF" w:rsidRDefault="00D55471">
          <w:pPr>
            <w:pStyle w:val="1C757F944FF4492697817E225FB0EA1A"/>
          </w:pPr>
          <w:r w:rsidRPr="00783C05">
            <w:t>Коммуникабельность</w:t>
          </w:r>
        </w:p>
      </w:docPartBody>
    </w:docPart>
    <w:docPart>
      <w:docPartPr>
        <w:name w:val="D063FE5A9DE04E2C9F1DB2A8D58CE0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28D142-04DC-41E8-A014-FD11D6A3876C}"/>
      </w:docPartPr>
      <w:docPartBody>
        <w:p w:rsidR="00A96DEF" w:rsidRDefault="00D55471">
          <w:pPr>
            <w:pStyle w:val="D063FE5A9DE04E2C9F1DB2A8D58CE0B7"/>
          </w:pPr>
          <w:r w:rsidRPr="00783C05">
            <w:t>Лидерство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471"/>
    <w:rsid w:val="00420992"/>
    <w:rsid w:val="00A96DEF"/>
    <w:rsid w:val="00D5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708156C01984451B109BD85BC4A1C61">
    <w:name w:val="D708156C01984451B109BD85BC4A1C61"/>
  </w:style>
  <w:style w:type="paragraph" w:customStyle="1" w:styleId="DC469964E2E54EDCAFAFF75D22FA41F9">
    <w:name w:val="DC469964E2E54EDCAFAFF75D22FA41F9"/>
  </w:style>
  <w:style w:type="paragraph" w:customStyle="1" w:styleId="230715C0B471404F8EDF35DDA6D8DE8F">
    <w:name w:val="230715C0B471404F8EDF35DDA6D8DE8F"/>
  </w:style>
  <w:style w:type="paragraph" w:customStyle="1" w:styleId="F224CA14C6824DA1A803DE4365B2EA37">
    <w:name w:val="F224CA14C6824DA1A803DE4365B2EA37"/>
  </w:style>
  <w:style w:type="paragraph" w:customStyle="1" w:styleId="0761E7301F9E45178B332B6E118DF06B">
    <w:name w:val="0761E7301F9E45178B332B6E118DF06B"/>
  </w:style>
  <w:style w:type="paragraph" w:customStyle="1" w:styleId="D8863E7D37C84D69AD3D8F91515ED220">
    <w:name w:val="D8863E7D37C84D69AD3D8F91515ED220"/>
  </w:style>
  <w:style w:type="paragraph" w:customStyle="1" w:styleId="D68EC68FD892450B9B7974927D48FD85">
    <w:name w:val="D68EC68FD892450B9B7974927D48FD85"/>
  </w:style>
  <w:style w:type="paragraph" w:customStyle="1" w:styleId="347E09FCD17E46E493B0E056F3575C1F">
    <w:name w:val="347E09FCD17E46E493B0E056F3575C1F"/>
  </w:style>
  <w:style w:type="paragraph" w:customStyle="1" w:styleId="3850E71328F34857B9144B97544AC76D">
    <w:name w:val="3850E71328F34857B9144B97544AC76D"/>
  </w:style>
  <w:style w:type="paragraph" w:customStyle="1" w:styleId="D3202A898D1F4674967425C864DB1AD9">
    <w:name w:val="D3202A898D1F4674967425C864DB1AD9"/>
  </w:style>
  <w:style w:type="paragraph" w:customStyle="1" w:styleId="68AB670109ED44E6A5BC3F4D85BAEF86">
    <w:name w:val="68AB670109ED44E6A5BC3F4D85BAEF86"/>
  </w:style>
  <w:style w:type="paragraph" w:customStyle="1" w:styleId="68C5CA0CCFCA4AE3AD6141D5283FFE55">
    <w:name w:val="68C5CA0CCFCA4AE3AD6141D5283FFE55"/>
  </w:style>
  <w:style w:type="paragraph" w:customStyle="1" w:styleId="3414429A4FA14EA6ACCD7D2E8C24F3D7">
    <w:name w:val="3414429A4FA14EA6ACCD7D2E8C24F3D7"/>
  </w:style>
  <w:style w:type="paragraph" w:customStyle="1" w:styleId="07124F1084CA447FBEAB27F3C2E75C93">
    <w:name w:val="07124F1084CA447FBEAB27F3C2E75C93"/>
  </w:style>
  <w:style w:type="paragraph" w:customStyle="1" w:styleId="544BD029B23C49F680231DA14FDBA0F0">
    <w:name w:val="544BD029B23C49F680231DA14FDBA0F0"/>
  </w:style>
  <w:style w:type="paragraph" w:customStyle="1" w:styleId="DC700DF79798445592AE83B021866716">
    <w:name w:val="DC700DF79798445592AE83B021866716"/>
  </w:style>
  <w:style w:type="paragraph" w:customStyle="1" w:styleId="68C59B96FCC44A6D942C9D42D8A9E00F">
    <w:name w:val="68C59B96FCC44A6D942C9D42D8A9E00F"/>
  </w:style>
  <w:style w:type="paragraph" w:customStyle="1" w:styleId="8931380E279B4439B60BFF967C2102AF">
    <w:name w:val="8931380E279B4439B60BFF967C2102AF"/>
  </w:style>
  <w:style w:type="paragraph" w:customStyle="1" w:styleId="51C86CA86AE64896A05E8D28676DE31A">
    <w:name w:val="51C86CA86AE64896A05E8D28676DE31A"/>
  </w:style>
  <w:style w:type="paragraph" w:customStyle="1" w:styleId="69F51CB1BEB84463A47F4FDEF5DADEF7">
    <w:name w:val="69F51CB1BEB84463A47F4FDEF5DADEF7"/>
  </w:style>
  <w:style w:type="paragraph" w:customStyle="1" w:styleId="58C0952BD4474627A1872F43A3680555">
    <w:name w:val="58C0952BD4474627A1872F43A3680555"/>
  </w:style>
  <w:style w:type="paragraph" w:customStyle="1" w:styleId="247E4E743180422DB4318D4847DE97CC">
    <w:name w:val="247E4E743180422DB4318D4847DE97CC"/>
  </w:style>
  <w:style w:type="paragraph" w:customStyle="1" w:styleId="6B9C0E7000A848FC8219CEB09DE9FB68">
    <w:name w:val="6B9C0E7000A848FC8219CEB09DE9FB68"/>
  </w:style>
  <w:style w:type="paragraph" w:customStyle="1" w:styleId="1C757F944FF4492697817E225FB0EA1A">
    <w:name w:val="1C757F944FF4492697817E225FB0EA1A"/>
  </w:style>
  <w:style w:type="paragraph" w:customStyle="1" w:styleId="35EEB90B31B44117BECEE5EAFCA216D7">
    <w:name w:val="35EEB90B31B44117BECEE5EAFCA216D7"/>
  </w:style>
  <w:style w:type="paragraph" w:customStyle="1" w:styleId="D063FE5A9DE04E2C9F1DB2A8D58CE0B7">
    <w:name w:val="D063FE5A9DE04E2C9F1DB2A8D58CE0B7"/>
  </w:style>
  <w:style w:type="paragraph" w:customStyle="1" w:styleId="7E37F7C7465E45BC9440E82AEA5E4FA2">
    <w:name w:val="7E37F7C7465E45BC9440E82AEA5E4FA2"/>
  </w:style>
  <w:style w:type="paragraph" w:customStyle="1" w:styleId="333ECCFC8DF94284BAFE117B84B47FEF">
    <w:name w:val="333ECCFC8DF94284BAFE117B84B47FEF"/>
  </w:style>
  <w:style w:type="paragraph" w:customStyle="1" w:styleId="A5085B6643AE4F4695E1AF439DD0BCC7">
    <w:name w:val="A5085B6643AE4F4695E1AF439DD0BCC7"/>
  </w:style>
  <w:style w:type="paragraph" w:customStyle="1" w:styleId="83242E0FE58C4A378615F5E3EAE98981">
    <w:name w:val="83242E0FE58C4A378615F5E3EAE98981"/>
  </w:style>
  <w:style w:type="paragraph" w:customStyle="1" w:styleId="3B07C5EB46FD4B5480812E4FB4D893B8">
    <w:name w:val="3B07C5EB46FD4B5480812E4FB4D893B8"/>
  </w:style>
  <w:style w:type="paragraph" w:customStyle="1" w:styleId="37E6F4AD6F5744F5A76204ACBDECB72C">
    <w:name w:val="37E6F4AD6F5744F5A76204ACBDECB72C"/>
  </w:style>
  <w:style w:type="paragraph" w:customStyle="1" w:styleId="7A14593386B9410B8E0C152EA3F0EFC6">
    <w:name w:val="7A14593386B9410B8E0C152EA3F0EFC6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  <w:style w:type="paragraph" w:customStyle="1" w:styleId="0B2E9BA811F64254984054D23D39C3F1">
    <w:name w:val="0B2E9BA811F64254984054D23D39C3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</Template>
  <TotalTime>0</TotalTime>
  <Pages>2</Pages>
  <Words>302</Words>
  <Characters>1728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2021-10-31T17:46:00Z</dcterms:created>
  <dcterms:modified xsi:type="dcterms:W3CDTF">2021-11-02T07:11:00Z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